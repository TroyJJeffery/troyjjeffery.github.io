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444C" w:rsidRDefault="00EC326F">
      <w:pPr>
        <w:pStyle w:val="NoSpacing"/>
      </w:pPr>
      <w:r>
        <w:t>Troy Jeffery</w:t>
      </w:r>
    </w:p>
    <w:p w:rsidR="00E614DD" w:rsidRDefault="00EC326F">
      <w:pPr>
        <w:pStyle w:val="NoSpacing"/>
      </w:pPr>
      <w:r>
        <w:t>Shelly Griffin</w:t>
      </w:r>
    </w:p>
    <w:p w:rsidR="00E614DD" w:rsidRDefault="00EC326F">
      <w:pPr>
        <w:pStyle w:val="NoSpacing"/>
      </w:pPr>
      <w:r>
        <w:t>Writing 121</w:t>
      </w:r>
    </w:p>
    <w:p w:rsidR="00E614DD" w:rsidRDefault="00EC326F">
      <w:pPr>
        <w:pStyle w:val="NoSpacing"/>
      </w:pPr>
      <w:r>
        <w:t>Friday, April 12, 2019</w:t>
      </w:r>
    </w:p>
    <w:p w:rsidR="00E614DD" w:rsidRDefault="00EC326F">
      <w:pPr>
        <w:pStyle w:val="Title"/>
      </w:pPr>
      <w:r>
        <w:t>The Basement</w:t>
      </w:r>
      <w:r w:rsidR="009821F7">
        <w:t>: Although There Are Many Like It, This One Is Mine</w:t>
      </w:r>
    </w:p>
    <w:p w:rsidR="00EC326F" w:rsidRPr="009E5F3E" w:rsidRDefault="00F6659E" w:rsidP="00EC326F">
      <w:r>
        <w:rPr>
          <w:noProof/>
        </w:rPr>
        <w:drawing>
          <wp:anchor distT="0" distB="0" distL="114300" distR="114300" simplePos="0" relativeHeight="251668480" behindDoc="0" locked="0" layoutInCell="1" allowOverlap="1" wp14:anchorId="25FCC9CC">
            <wp:simplePos x="0" y="0"/>
            <wp:positionH relativeFrom="column">
              <wp:posOffset>3876675</wp:posOffset>
            </wp:positionH>
            <wp:positionV relativeFrom="margin">
              <wp:posOffset>4114800</wp:posOffset>
            </wp:positionV>
            <wp:extent cx="1905000" cy="2847975"/>
            <wp:effectExtent l="0" t="0" r="0" b="9525"/>
            <wp:wrapSquare wrapText="bothSides"/>
            <wp:docPr id="12" name="Picture 12" descr="Image result for patrick mcmanus the grasshopper trap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atrick mcmanus the grasshopper trap illustr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2847975"/>
                    </a:xfrm>
                    <a:prstGeom prst="rect">
                      <a:avLst/>
                    </a:prstGeom>
                    <a:noFill/>
                    <a:ln>
                      <a:noFill/>
                    </a:ln>
                  </pic:spPr>
                </pic:pic>
              </a:graphicData>
            </a:graphic>
          </wp:anchor>
        </w:drawing>
      </w:r>
      <w:r w:rsidR="00EC326F" w:rsidRPr="009E5F3E">
        <w:t>As a young child growing up I was introduced to the author Patrick McManus.  McManus wr</w:t>
      </w:r>
      <w:r w:rsidR="00515D6F">
        <w:t>i</w:t>
      </w:r>
      <w:r w:rsidR="00EC326F" w:rsidRPr="009E5F3E">
        <w:t>te</w:t>
      </w:r>
      <w:r w:rsidR="00515D6F">
        <w:t>s</w:t>
      </w:r>
      <w:r w:rsidR="00EC326F" w:rsidRPr="009E5F3E">
        <w:t xml:space="preserve"> stories about his life growing up in the </w:t>
      </w:r>
      <w:r w:rsidR="0056321A">
        <w:t>P</w:t>
      </w:r>
      <w:r w:rsidR="00EC326F" w:rsidRPr="009E5F3E">
        <w:t xml:space="preserve">acific </w:t>
      </w:r>
      <w:r w:rsidR="0056321A">
        <w:t>N</w:t>
      </w:r>
      <w:r w:rsidR="00EC326F" w:rsidRPr="009E5F3E">
        <w:t xml:space="preserve">orthwest.  Far from the semi realistic style of </w:t>
      </w:r>
      <w:r w:rsidR="0056321A">
        <w:t xml:space="preserve">books like </w:t>
      </w:r>
      <w:r w:rsidR="00EC326F" w:rsidRPr="009E5F3E">
        <w:t>“The Hatchet”</w:t>
      </w:r>
      <w:r w:rsidR="0056321A">
        <w:t xml:space="preserve"> by G</w:t>
      </w:r>
      <w:bookmarkStart w:id="0" w:name="_GoBack"/>
      <w:bookmarkEnd w:id="0"/>
      <w:r w:rsidR="0056321A">
        <w:t>ary Paulson</w:t>
      </w:r>
      <w:r w:rsidR="00EC326F" w:rsidRPr="009E5F3E">
        <w:t xml:space="preserve">, these stories were wild and over the top semi-fictional accounts of things that had </w:t>
      </w:r>
      <w:r w:rsidR="00EC326F" w:rsidRPr="009E5F3E">
        <w:t>happened</w:t>
      </w:r>
      <w:r w:rsidR="00EC326F" w:rsidRPr="009E5F3E">
        <w:t xml:space="preserve"> to him.  I remember, sitting in the cramped gymnasium of the La Grande elementary school </w:t>
      </w:r>
      <w:r w:rsidR="0056321A">
        <w:t xml:space="preserve">captivated while listening to the story being told. </w:t>
      </w:r>
      <w:r w:rsidR="0079207B">
        <w:t>Sitting a few inches closer to the speaker than allowed,</w:t>
      </w:r>
      <w:r w:rsidR="0056321A">
        <w:t xml:space="preserve"> </w:t>
      </w:r>
      <w:r w:rsidR="0079207B">
        <w:t xml:space="preserve">I remember being temporarily removed from the immersion that only excellent story tellers are capable of crafting.  “What will my stories be?”  I wondered.  </w:t>
      </w:r>
      <w:r w:rsidR="00352DA2">
        <w:t xml:space="preserve">With the kind of unwavering confidence only afforded to the young, I answered “It </w:t>
      </w:r>
      <w:r w:rsidR="00E95ABE">
        <w:t>will come sometime before</w:t>
      </w:r>
      <w:r w:rsidR="00352DA2">
        <w:t xml:space="preserve"> I grow up.”</w:t>
      </w:r>
    </w:p>
    <w:p w:rsidR="00EC326F" w:rsidRPr="009E5F3E" w:rsidRDefault="00B64816" w:rsidP="00EC326F">
      <w:r>
        <w:rPr>
          <w:noProof/>
        </w:rPr>
        <mc:AlternateContent>
          <mc:Choice Requires="wps">
            <w:drawing>
              <wp:anchor distT="0" distB="0" distL="114300" distR="114300" simplePos="0" relativeHeight="251670528" behindDoc="0" locked="0" layoutInCell="1" allowOverlap="1" wp14:anchorId="05392443" wp14:editId="7C30C8E5">
                <wp:simplePos x="0" y="0"/>
                <wp:positionH relativeFrom="column">
                  <wp:posOffset>3914775</wp:posOffset>
                </wp:positionH>
                <wp:positionV relativeFrom="paragraph">
                  <wp:posOffset>1710690</wp:posOffset>
                </wp:positionV>
                <wp:extent cx="19050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453EB6" w:rsidRPr="00D07AE2" w:rsidRDefault="00453EB6" w:rsidP="00453EB6">
                            <w:pPr>
                              <w:pStyle w:val="Caption"/>
                              <w:jc w:val="center"/>
                              <w:rPr>
                                <w:noProof/>
                                <w:sz w:val="24"/>
                                <w:szCs w:val="24"/>
                              </w:rPr>
                            </w:pPr>
                            <w:r>
                              <w:t>A story from this book was read to me in 3</w:t>
                            </w:r>
                            <w:r w:rsidRPr="00453EB6">
                              <w:rPr>
                                <w:vertAlign w:val="superscript"/>
                              </w:rPr>
                              <w:t>rd</w:t>
                            </w:r>
                            <w:r>
                              <w:t xml:space="preserve"> grade.  It was the inspiration for this 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392443" id="_x0000_t202" coordsize="21600,21600" o:spt="202" path="m,l,21600r21600,l21600,xe">
                <v:stroke joinstyle="miter"/>
                <v:path gradientshapeok="t" o:connecttype="rect"/>
              </v:shapetype>
              <v:shape id="Text Box 13" o:spid="_x0000_s1026" type="#_x0000_t202" style="position:absolute;left:0;text-align:left;margin-left:308.25pt;margin-top:134.7pt;width:15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" stroked="f">
                <v:textbox style="mso-fit-shape-to-text:t" inset="0,0,0,0">
                  <w:txbxContent>
                    <w:p w:rsidR="00453EB6" w:rsidRPr="00D07AE2" w:rsidRDefault="00453EB6" w:rsidP="00453EB6">
                      <w:pPr>
                        <w:pStyle w:val="Caption"/>
                        <w:jc w:val="center"/>
                        <w:rPr>
                          <w:noProof/>
                          <w:sz w:val="24"/>
                          <w:szCs w:val="24"/>
                        </w:rPr>
                      </w:pPr>
                      <w:r>
                        <w:t>A story from this book was read to me in 3</w:t>
                      </w:r>
                      <w:r w:rsidRPr="00453EB6">
                        <w:rPr>
                          <w:vertAlign w:val="superscript"/>
                        </w:rPr>
                        <w:t>rd</w:t>
                      </w:r>
                      <w:r>
                        <w:t xml:space="preserve"> grade.  It was the inspiration for this story.</w:t>
                      </w:r>
                    </w:p>
                  </w:txbxContent>
                </v:textbox>
                <w10:wrap type="square"/>
              </v:shape>
            </w:pict>
          </mc:Fallback>
        </mc:AlternateContent>
      </w:r>
      <w:r w:rsidR="00EC326F" w:rsidRPr="009E5F3E">
        <w:t>At the time I didn’t realize that the grand adventures McManus was describing were</w:t>
      </w:r>
      <w:r w:rsidR="00352DA2">
        <w:t>n’t</w:t>
      </w:r>
      <w:r w:rsidR="00EC326F" w:rsidRPr="009E5F3E">
        <w:t xml:space="preserve"> the result of </w:t>
      </w:r>
      <w:r w:rsidR="00352DA2">
        <w:t>a remarkably accurate historical event.  Rather,</w:t>
      </w:r>
      <w:r w:rsidR="00EC326F" w:rsidRPr="009E5F3E">
        <w:t xml:space="preserve"> </w:t>
      </w:r>
      <w:r w:rsidR="00EA03F2">
        <w:t xml:space="preserve">this </w:t>
      </w:r>
      <w:r w:rsidR="00E95ABE">
        <w:t>time-tested</w:t>
      </w:r>
      <w:r w:rsidR="00EA03F2">
        <w:t xml:space="preserve"> sage was reliving his past using the child inside all of us as his conduit.  The mistake it would take me more than two decades to recognize is that </w:t>
      </w:r>
      <w:r w:rsidR="00E95ABE">
        <w:t xml:space="preserve">by waiting for these experiences to arrive caused me to miss a great many of them.  Youth is truly wasted on the young.  If there’s one thing to be learned from McManus it’s that these </w:t>
      </w:r>
      <w:r w:rsidR="00E95ABE">
        <w:lastRenderedPageBreak/>
        <w:t xml:space="preserve">experiences are only as far away as your inner child.  </w:t>
      </w:r>
      <w:proofErr w:type="gramStart"/>
      <w:r w:rsidR="00E95ABE">
        <w:t>With that being said, allow</w:t>
      </w:r>
      <w:proofErr w:type="gramEnd"/>
      <w:r w:rsidR="00E95ABE">
        <w:t xml:space="preserve"> my </w:t>
      </w:r>
      <w:r w:rsidR="00453DFE">
        <w:t>youthful passenger the chance to relive a day from my past.</w:t>
      </w:r>
    </w:p>
    <w:p w:rsidR="00EC326F" w:rsidRPr="00EC326F" w:rsidRDefault="00EC326F" w:rsidP="00F6659E">
      <w:r w:rsidRPr="009E5F3E">
        <w:t xml:space="preserve"> I had just arrived home from a summer long missionary trip with my </w:t>
      </w:r>
      <w:r w:rsidR="00453DFE">
        <w:t>g</w:t>
      </w:r>
      <w:r w:rsidRPr="009E5F3E">
        <w:t xml:space="preserve">randparents in England when I got the news.  We’re moving again, before the end of the week.   This sort of thing, </w:t>
      </w:r>
      <w:proofErr w:type="gramStart"/>
      <w:r w:rsidRPr="009E5F3E">
        <w:t>fairly common</w:t>
      </w:r>
      <w:proofErr w:type="gramEnd"/>
      <w:r w:rsidRPr="009E5F3E">
        <w:t xml:space="preserve"> in my childhood, made me thankful that I hadn’t really made any friends over the previous year.  So, like a tumbleweed in the wind, my destiny brought me the rickety little house located somewhere in the middle of Hick Ville that was referred to as Baker City.</w:t>
      </w:r>
    </w:p>
    <w:p w:rsidR="00EC326F" w:rsidRPr="009E5F3E" w:rsidRDefault="006401A5" w:rsidP="00EC326F">
      <w:r>
        <w:rPr>
          <w:noProof/>
        </w:rPr>
        <mc:AlternateContent>
          <mc:Choice Requires="wps">
            <w:drawing>
              <wp:anchor distT="0" distB="0" distL="114300" distR="114300" simplePos="0" relativeHeight="251678720" behindDoc="0" locked="0" layoutInCell="1" allowOverlap="1" wp14:anchorId="25267710" wp14:editId="4FB25E41">
                <wp:simplePos x="0" y="0"/>
                <wp:positionH relativeFrom="column">
                  <wp:posOffset>38100</wp:posOffset>
                </wp:positionH>
                <wp:positionV relativeFrom="paragraph">
                  <wp:posOffset>5946140</wp:posOffset>
                </wp:positionV>
                <wp:extent cx="52006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F6659E" w:rsidRPr="0066435F" w:rsidRDefault="00F6659E" w:rsidP="00F6659E">
                            <w:pPr>
                              <w:pStyle w:val="Caption"/>
                              <w:jc w:val="center"/>
                              <w:rPr>
                                <w:sz w:val="24"/>
                                <w:szCs w:val="24"/>
                              </w:rPr>
                            </w:pPr>
                            <w:r>
                              <w:t>Home Sweet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67710" id="Text Box 18" o:spid="_x0000_s1027" type="#_x0000_t202" style="position:absolute;left:0;text-align:left;margin-left:3pt;margin-top:468.2pt;width:40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" stroked="f">
                <v:textbox style="mso-fit-shape-to-text:t" inset="0,0,0,0">
                  <w:txbxContent>
                    <w:p w:rsidR="00F6659E" w:rsidRPr="0066435F" w:rsidRDefault="00F6659E" w:rsidP="00F6659E">
                      <w:pPr>
                        <w:pStyle w:val="Caption"/>
                        <w:jc w:val="center"/>
                        <w:rPr>
                          <w:sz w:val="24"/>
                          <w:szCs w:val="24"/>
                        </w:rPr>
                      </w:pPr>
                      <w:r>
                        <w:t>Home Sweet Home!</w:t>
                      </w:r>
                    </w:p>
                  </w:txbxContent>
                </v:textbox>
                <w10:wrap type="square"/>
              </v:shape>
            </w:pict>
          </mc:Fallback>
        </mc:AlternateContent>
      </w:r>
      <w:r w:rsidRPr="009E5F3E">
        <w:drawing>
          <wp:anchor distT="0" distB="0" distL="114300" distR="114300" simplePos="0" relativeHeight="251676672" behindDoc="0" locked="0" layoutInCell="1" allowOverlap="1" wp14:anchorId="664225BB">
            <wp:simplePos x="0" y="0"/>
            <wp:positionH relativeFrom="margin">
              <wp:posOffset>76835</wp:posOffset>
            </wp:positionH>
            <wp:positionV relativeFrom="paragraph">
              <wp:posOffset>2488565</wp:posOffset>
            </wp:positionV>
            <wp:extent cx="5200650" cy="3390780"/>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650" cy="3390780"/>
                    </a:xfrm>
                    <a:prstGeom prst="rect">
                      <a:avLst/>
                    </a:prstGeom>
                    <a:noFill/>
                    <a:ln>
                      <a:noFill/>
                    </a:ln>
                  </pic:spPr>
                </pic:pic>
              </a:graphicData>
            </a:graphic>
          </wp:anchor>
        </w:drawing>
      </w:r>
      <w:r w:rsidR="00EC326F" w:rsidRPr="009E5F3E">
        <w:t xml:space="preserve">The house at first glance was a little…meh.  Well and second glance and third glance… But don’t be fooled by this old dusty book cover, the beauty was on the inside.  My mother gave me a mercifully brief tour of the one bedroom, one-bathroom manor we had come to inhabit which left only one question, “Which room is mine?”  Wielding a grin, mom led me back into the kitchen area where there was a door that had previously been left closed.  As she opened it, I was greeted for the first time with that cool musty air that would come to be like a </w:t>
      </w:r>
      <w:r>
        <w:t>brother’s embrace.</w:t>
      </w:r>
    </w:p>
    <w:p w:rsidR="00EC326F" w:rsidRPr="009E5F3E" w:rsidRDefault="00943DE2" w:rsidP="00EC326F">
      <w:r>
        <w:rPr>
          <w:noProof/>
        </w:rPr>
        <w:lastRenderedPageBreak/>
        <mc:AlternateContent>
          <mc:Choice Requires="wps">
            <w:drawing>
              <wp:anchor distT="0" distB="0" distL="114300" distR="114300" simplePos="0" relativeHeight="251663360" behindDoc="1" locked="0" layoutInCell="1" allowOverlap="1" wp14:anchorId="24E35EE3" wp14:editId="41BBF64B">
                <wp:simplePos x="0" y="0"/>
                <wp:positionH relativeFrom="column">
                  <wp:posOffset>1838325</wp:posOffset>
                </wp:positionH>
                <wp:positionV relativeFrom="paragraph">
                  <wp:posOffset>3305175</wp:posOffset>
                </wp:positionV>
                <wp:extent cx="451167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511675" cy="635"/>
                        </a:xfrm>
                        <a:prstGeom prst="rect">
                          <a:avLst/>
                        </a:prstGeom>
                        <a:solidFill>
                          <a:prstClr val="white"/>
                        </a:solidFill>
                        <a:ln>
                          <a:noFill/>
                        </a:ln>
                      </wps:spPr>
                      <wps:txbx>
                        <w:txbxContent>
                          <w:p w:rsidR="00EC326F" w:rsidRPr="00542478" w:rsidRDefault="00EC326F" w:rsidP="00EC326F">
                            <w:pPr>
                              <w:pStyle w:val="Caption"/>
                              <w:jc w:val="center"/>
                              <w:rPr>
                                <w:sz w:val="24"/>
                                <w:szCs w:val="24"/>
                              </w:rPr>
                            </w:pPr>
                            <w:r>
                              <w:t>Sketchy steps (Post Remodel)</w:t>
                            </w:r>
                            <w:r w:rsidR="00943DE2">
                              <w:t>, Dodge This!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35EE3" id="Text Box 4" o:spid="_x0000_s1028" type="#_x0000_t202" style="position:absolute;left:0;text-align:left;margin-left:144.75pt;margin-top:260.25pt;width:355.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MCLgIAAGQEAAAOAAAAZHJzL2Uyb0RvYy54bWysVMGO2jAQvVfqP1i+lwAFuoo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" stroked="f">
                <v:textbox style="mso-fit-shape-to-text:t" inset="0,0,0,0">
                  <w:txbxContent>
                    <w:p w:rsidR="00EC326F" w:rsidRPr="00542478" w:rsidRDefault="00EC326F" w:rsidP="00EC326F">
                      <w:pPr>
                        <w:pStyle w:val="Caption"/>
                        <w:jc w:val="center"/>
                        <w:rPr>
                          <w:sz w:val="24"/>
                          <w:szCs w:val="24"/>
                        </w:rPr>
                      </w:pPr>
                      <w:r>
                        <w:t>Sketchy steps (Post Remodel)</w:t>
                      </w:r>
                      <w:r w:rsidR="00943DE2">
                        <w:t>, Dodge This!</w:t>
                      </w:r>
                    </w:p>
                  </w:txbxContent>
                </v:textbox>
                <w10:wrap type="tight"/>
              </v:shape>
            </w:pict>
          </mc:Fallback>
        </mc:AlternateContent>
      </w:r>
      <w:r w:rsidR="00EC326F" w:rsidRPr="009E5F3E">
        <w:drawing>
          <wp:anchor distT="0" distB="0" distL="114300" distR="114300" simplePos="0" relativeHeight="251659264" behindDoc="1" locked="0" layoutInCell="1" allowOverlap="1" wp14:anchorId="493A359A" wp14:editId="592740FE">
            <wp:simplePos x="0" y="0"/>
            <wp:positionH relativeFrom="margin">
              <wp:posOffset>1800225</wp:posOffset>
            </wp:positionH>
            <wp:positionV relativeFrom="page">
              <wp:posOffset>923925</wp:posOffset>
            </wp:positionV>
            <wp:extent cx="4511675" cy="3267075"/>
            <wp:effectExtent l="0" t="0" r="317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1675" cy="3267075"/>
                    </a:xfrm>
                    <a:prstGeom prst="rect">
                      <a:avLst/>
                    </a:prstGeom>
                  </pic:spPr>
                </pic:pic>
              </a:graphicData>
            </a:graphic>
            <wp14:sizeRelH relativeFrom="margin">
              <wp14:pctWidth>0</wp14:pctWidth>
            </wp14:sizeRelH>
            <wp14:sizeRelV relativeFrom="margin">
              <wp14:pctHeight>0</wp14:pctHeight>
            </wp14:sizeRelV>
          </wp:anchor>
        </w:drawing>
      </w:r>
      <w:r w:rsidR="00EC326F" w:rsidRPr="009E5F3E">
        <w:t xml:space="preserve">Admittedly, it was a little rough around the edges.  The stairs were perceptibly steep and there was some sort of protrusion that caused you to either </w:t>
      </w:r>
      <w:proofErr w:type="gramStart"/>
      <w:r w:rsidR="00EC326F" w:rsidRPr="009E5F3E">
        <w:t>have to</w:t>
      </w:r>
      <w:proofErr w:type="gramEnd"/>
      <w:r w:rsidR="00EC326F" w:rsidRPr="009E5F3E">
        <w:t xml:space="preserve"> duck or lean back.  If it had been a few years later I’m sure I would have thought of Neo’s scene in the matrix where he leans back to dodge bullets, but this was all before Y2K was even a thing.  </w:t>
      </w:r>
    </w:p>
    <w:p w:rsidR="00EC326F" w:rsidRPr="009E5F3E" w:rsidRDefault="00EC326F" w:rsidP="00EC326F">
      <w:r>
        <w:rPr>
          <w:noProof/>
        </w:rPr>
        <mc:AlternateContent>
          <mc:Choice Requires="wps">
            <w:drawing>
              <wp:anchor distT="0" distB="0" distL="114300" distR="114300" simplePos="0" relativeHeight="251665408" behindDoc="1" locked="0" layoutInCell="1" allowOverlap="1" wp14:anchorId="11E92C4E" wp14:editId="3955649C">
                <wp:simplePos x="0" y="0"/>
                <wp:positionH relativeFrom="margin">
                  <wp:align>left</wp:align>
                </wp:positionH>
                <wp:positionV relativeFrom="paragraph">
                  <wp:posOffset>3122295</wp:posOffset>
                </wp:positionV>
                <wp:extent cx="4064000" cy="635"/>
                <wp:effectExtent l="0" t="0" r="0" b="0"/>
                <wp:wrapTight wrapText="bothSides">
                  <wp:wrapPolygon edited="0">
                    <wp:start x="0" y="0"/>
                    <wp:lineTo x="0" y="20026"/>
                    <wp:lineTo x="21465" y="20026"/>
                    <wp:lineTo x="21465"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wps:spPr>
                      <wps:txbx>
                        <w:txbxContent>
                          <w:p w:rsidR="00EC326F" w:rsidRPr="00A331F3" w:rsidRDefault="00EC326F" w:rsidP="00EC326F">
                            <w:pPr>
                              <w:pStyle w:val="Caption"/>
                              <w:jc w:val="center"/>
                              <w:rPr>
                                <w:sz w:val="24"/>
                                <w:szCs w:val="24"/>
                              </w:rPr>
                            </w:pPr>
                            <w:r>
                              <w:t>Concrete (Bottom), Beams (Left), Pipes (Top), Heater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92C4E" id="Text Box 6" o:spid="_x0000_s1029" type="#_x0000_t202" style="position:absolute;left:0;text-align:left;margin-left:0;margin-top:245.85pt;width:320pt;height:.05pt;z-index:-251651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" stroked="f">
                <v:textbox style="mso-fit-shape-to-text:t" inset="0,0,0,0">
                  <w:txbxContent>
                    <w:p w:rsidR="00EC326F" w:rsidRPr="00A331F3" w:rsidRDefault="00EC326F" w:rsidP="00EC326F">
                      <w:pPr>
                        <w:pStyle w:val="Caption"/>
                        <w:jc w:val="center"/>
                        <w:rPr>
                          <w:sz w:val="24"/>
                          <w:szCs w:val="24"/>
                        </w:rPr>
                      </w:pPr>
                      <w:r>
                        <w:t>Concrete (Bottom), Beams (Left), Pipes (Top), Heater (Right)</w:t>
                      </w:r>
                    </w:p>
                  </w:txbxContent>
                </v:textbox>
                <w10:wrap type="tight" anchorx="margin"/>
              </v:shape>
            </w:pict>
          </mc:Fallback>
        </mc:AlternateContent>
      </w:r>
      <w:r w:rsidRPr="009E5F3E">
        <w:drawing>
          <wp:anchor distT="0" distB="0" distL="114300" distR="114300" simplePos="0" relativeHeight="251660288" behindDoc="1" locked="0" layoutInCell="1" allowOverlap="1" wp14:anchorId="51F52744" wp14:editId="44F0311F">
            <wp:simplePos x="0" y="0"/>
            <wp:positionH relativeFrom="margin">
              <wp:align>left</wp:align>
            </wp:positionH>
            <wp:positionV relativeFrom="paragraph">
              <wp:posOffset>121920</wp:posOffset>
            </wp:positionV>
            <wp:extent cx="4064000" cy="3048000"/>
            <wp:effectExtent l="0" t="0" r="0" b="0"/>
            <wp:wrapSquare wrapText="bothSides"/>
            <wp:docPr id="3" name="Picture 3" descr="Image may contain: in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may contain: indo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4000" cy="3048000"/>
                    </a:xfrm>
                    <a:prstGeom prst="rect">
                      <a:avLst/>
                    </a:prstGeom>
                    <a:noFill/>
                    <a:ln>
                      <a:noFill/>
                    </a:ln>
                  </pic:spPr>
                </pic:pic>
              </a:graphicData>
            </a:graphic>
          </wp:anchor>
        </w:drawing>
      </w:r>
      <w:r w:rsidRPr="009E5F3E">
        <w:t xml:space="preserve">Once you got past the stairs the completely concrete floor was a little “hard” to look past and there were exposed pipes where a ceiling should have been.  Structurally, the house was…old.  This meant that there were beams throughout the basement that would serve as </w:t>
      </w:r>
      <w:r w:rsidR="00453DFE">
        <w:t>a</w:t>
      </w:r>
      <w:r w:rsidRPr="009E5F3E">
        <w:t xml:space="preserve"> constant nemesis during my </w:t>
      </w:r>
      <w:r w:rsidR="00453DFE">
        <w:t>occ</w:t>
      </w:r>
      <w:r w:rsidR="0019308E">
        <w:t>upation</w:t>
      </w:r>
      <w:r w:rsidRPr="009E5F3E">
        <w:t xml:space="preserve">.  Besides being inconveniently </w:t>
      </w:r>
      <w:r w:rsidRPr="009E5F3E">
        <w:lastRenderedPageBreak/>
        <w:t>placed so they could structurally secure the floor, accidently bumping into one had a “gong” like effect on the rest of the house.  I’m not afraid to admit that I’m more than a little clumsy which did not serve me well when I stayed up well into the night.   The room was not the only thing still needing a little smoothing.</w:t>
      </w:r>
    </w:p>
    <w:p w:rsidR="00EC326F" w:rsidRPr="009E5F3E" w:rsidRDefault="00EC326F" w:rsidP="00EC326F">
      <w:r w:rsidRPr="009E5F3E">
        <w:t xml:space="preserve">Now, before I continue, you must understand that I have a medical issue known loosely in the medical community as “bugaphobia”.  This means that at the slightest glimpse of an insect of any sort I become terrified and fear for my physical safety.  You may call if irrational, but if you saw the way the beetle looked at me you’d understand.  Worse than the beetles were the spiders who made daily attempts at my life by stringing their webs in my path hoping to </w:t>
      </w:r>
      <w:proofErr w:type="spellStart"/>
      <w:r w:rsidRPr="009E5F3E">
        <w:t>fell</w:t>
      </w:r>
      <w:proofErr w:type="spellEnd"/>
      <w:r w:rsidRPr="009E5F3E">
        <w:t xml:space="preserve"> me like a giant.  </w:t>
      </w:r>
    </w:p>
    <w:p w:rsidR="00EC326F" w:rsidRPr="009E5F3E" w:rsidRDefault="00EC326F" w:rsidP="00EC326F">
      <w:r w:rsidRPr="009E5F3E">
        <w:t>My mom always told me they couldn’t hurt me and just squash them, but I couldn’t help but think they had some “insect council” somewhere</w:t>
      </w:r>
      <w:r w:rsidR="0019308E">
        <w:t>.</w:t>
      </w:r>
      <w:r w:rsidRPr="009E5F3E">
        <w:t xml:space="preserve"> </w:t>
      </w:r>
      <w:r w:rsidR="0019308E">
        <w:t>If my suspicions were correct, my crimes would be brought before</w:t>
      </w:r>
      <w:r w:rsidRPr="009E5F3E">
        <w:t xml:space="preserve"> the</w:t>
      </w:r>
      <w:r w:rsidR="0019308E">
        <w:t xml:space="preserve"> council and my fate would be decided.  Insect justice may not be swift, but it is </w:t>
      </w:r>
      <w:r w:rsidR="003C1A24">
        <w:t>severe,</w:t>
      </w:r>
      <w:r w:rsidR="0019308E">
        <w:t xml:space="preserve"> and I could not risk being sentenced a “problem”.</w:t>
      </w:r>
      <w:r w:rsidRPr="009E5F3E">
        <w:t xml:space="preserve">  In the end we did come to an uneasy peace </w:t>
      </w:r>
      <w:proofErr w:type="gramStart"/>
      <w:r w:rsidRPr="009E5F3E">
        <w:t>similar</w:t>
      </w:r>
      <w:r w:rsidR="003C1A24">
        <w:t xml:space="preserve"> to</w:t>
      </w:r>
      <w:proofErr w:type="gramEnd"/>
      <w:r w:rsidRPr="009E5F3E">
        <w:t xml:space="preserve"> how people walk on the subway in New York.  I don’t see you, you don’t see me.  Also, bug bombs are super effective for toppling insect governments.</w:t>
      </w:r>
    </w:p>
    <w:p w:rsidR="00EC326F" w:rsidRPr="009E5F3E" w:rsidRDefault="00EC326F" w:rsidP="00EC326F">
      <w:r>
        <w:rPr>
          <w:noProof/>
        </w:rPr>
        <mc:AlternateContent>
          <mc:Choice Requires="wps">
            <w:drawing>
              <wp:anchor distT="0" distB="0" distL="114300" distR="114300" simplePos="0" relativeHeight="251667456" behindDoc="0" locked="0" layoutInCell="1" allowOverlap="1" wp14:anchorId="1F8820EE" wp14:editId="44640056">
                <wp:simplePos x="0" y="0"/>
                <wp:positionH relativeFrom="column">
                  <wp:posOffset>638175</wp:posOffset>
                </wp:positionH>
                <wp:positionV relativeFrom="paragraph">
                  <wp:posOffset>2256790</wp:posOffset>
                </wp:positionV>
                <wp:extent cx="46672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rsidR="00EC326F" w:rsidRPr="00145766" w:rsidRDefault="00EC326F" w:rsidP="00EC326F">
                            <w:pPr>
                              <w:pStyle w:val="Caption"/>
                              <w:jc w:val="center"/>
                              <w:rPr>
                                <w:sz w:val="24"/>
                                <w:szCs w:val="24"/>
                              </w:rPr>
                            </w:pPr>
                            <w:r>
                              <w:t xml:space="preserve">Insect Council Deciding My Fate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820EE" id="Text Box 7" o:spid="_x0000_s1030" type="#_x0000_t202" style="position:absolute;left:0;text-align:left;margin-left:50.25pt;margin-top:177.7pt;width:36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09+LgIAAGQEAAAOAAAAZHJzL2Uyb0RvYy54bWysVMFu2zAMvQ/YPwi6L06yNh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" stroked="f">
                <v:textbox style="mso-fit-shape-to-text:t" inset="0,0,0,0">
                  <w:txbxContent>
                    <w:p w:rsidR="00EC326F" w:rsidRPr="00145766" w:rsidRDefault="00EC326F" w:rsidP="00EC326F">
                      <w:pPr>
                        <w:pStyle w:val="Caption"/>
                        <w:jc w:val="center"/>
                        <w:rPr>
                          <w:sz w:val="24"/>
                          <w:szCs w:val="24"/>
                        </w:rPr>
                      </w:pPr>
                      <w:r>
                        <w:t xml:space="preserve">Insect Council Deciding My Fate </w:t>
                      </w:r>
                    </w:p>
                  </w:txbxContent>
                </v:textbox>
                <w10:wrap type="square"/>
              </v:shape>
            </w:pict>
          </mc:Fallback>
        </mc:AlternateContent>
      </w:r>
      <w:r w:rsidRPr="009E5F3E">
        <w:drawing>
          <wp:anchor distT="0" distB="0" distL="114300" distR="114300" simplePos="0" relativeHeight="251661312" behindDoc="0" locked="0" layoutInCell="1" allowOverlap="1" wp14:anchorId="4D994ECC" wp14:editId="0D70CE77">
            <wp:simplePos x="0" y="0"/>
            <wp:positionH relativeFrom="margin">
              <wp:align>center</wp:align>
            </wp:positionH>
            <wp:positionV relativeFrom="paragraph">
              <wp:posOffset>10160</wp:posOffset>
            </wp:positionV>
            <wp:extent cx="4667250" cy="2189480"/>
            <wp:effectExtent l="0" t="0" r="0" b="1270"/>
            <wp:wrapSquare wrapText="bothSides"/>
            <wp:docPr id="5" name="Picture 5" descr="Image result for cartoon insect j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artoon insect ju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2189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7D74" w:rsidRDefault="00577D74" w:rsidP="00EC326F"/>
    <w:p w:rsidR="00577D74" w:rsidRDefault="00577D74" w:rsidP="00EC326F"/>
    <w:p w:rsidR="00577D74" w:rsidRDefault="00577D74" w:rsidP="00EC326F"/>
    <w:p w:rsidR="00577D74" w:rsidRDefault="00577D74" w:rsidP="00EC326F"/>
    <w:p w:rsidR="00EC326F" w:rsidRPr="009E5F3E" w:rsidRDefault="00D672C2" w:rsidP="00577D74">
      <w:r>
        <w:lastRenderedPageBreak/>
        <w:t>Another trial we had to brave</w:t>
      </w:r>
      <w:r w:rsidR="00577D74">
        <w:t xml:space="preserve"> was </w:t>
      </w:r>
      <w:r>
        <w:t xml:space="preserve">the </w:t>
      </w:r>
      <w:r w:rsidR="00577D74">
        <w:t>light</w:t>
      </w:r>
      <w:r>
        <w:t xml:space="preserve"> problem</w:t>
      </w:r>
      <w:r w:rsidR="00577D74">
        <w:t xml:space="preserve">.  Without it, the room was darker than the bottom of the ocean on a moonless night.  We’re talking freaky dark here, like scientific anomaly dark.  </w:t>
      </w:r>
      <w:r w:rsidR="003C1A24">
        <w:t>T</w:t>
      </w:r>
      <w:r w:rsidR="00EC326F" w:rsidRPr="009E5F3E">
        <w:t xml:space="preserve">he </w:t>
      </w:r>
      <w:r w:rsidR="00577D74">
        <w:t>sole oasis in the desert of darkness was located at the top of the stairs.</w:t>
      </w:r>
      <w:r w:rsidR="00EC326F" w:rsidRPr="009E5F3E">
        <w:t xml:space="preserve">  </w:t>
      </w:r>
      <w:r w:rsidR="00577D74">
        <w:t xml:space="preserve">This means </w:t>
      </w:r>
      <w:r>
        <w:t>that entering the subterranean space at night is like a blind man completing the ninja warrior obstacle course.</w:t>
      </w:r>
      <w:r w:rsidR="00577D74">
        <w:t xml:space="preserve">  </w:t>
      </w:r>
      <w:r>
        <w:t>Fortunately,</w:t>
      </w:r>
      <w:r w:rsidR="00EC326F" w:rsidRPr="009E5F3E">
        <w:t xml:space="preserve"> I’m a bit of a tough guy </w:t>
      </w:r>
      <w:proofErr w:type="gramStart"/>
      <w:r w:rsidR="00424497">
        <w:t>as long as</w:t>
      </w:r>
      <w:proofErr w:type="gramEnd"/>
      <w:r w:rsidR="00424497">
        <w:t xml:space="preserve"> insects aren’t </w:t>
      </w:r>
      <w:r w:rsidR="00943DE2">
        <w:t xml:space="preserve">involved </w:t>
      </w:r>
      <w:r w:rsidR="00943DE2" w:rsidRPr="009E5F3E">
        <w:t>(</w:t>
      </w:r>
      <w:r w:rsidR="00EC326F" w:rsidRPr="009E5F3E">
        <w:t xml:space="preserve">I told you I have a medical condition!) so I’d been telling my parents I wasn’t afraid of the dark for years.  This was mostly true, but it’s much easier to fight off nightmares with a weapon, and the only weapon I had to fight the darkness was at the top of the stairs…in the darkness.  </w:t>
      </w:r>
    </w:p>
    <w:p w:rsidR="00EC326F" w:rsidRPr="009E5F3E" w:rsidRDefault="00943DE2" w:rsidP="00EC326F">
      <w:r>
        <w:rPr>
          <w:noProof/>
        </w:rPr>
        <mc:AlternateContent>
          <mc:Choice Requires="wps">
            <w:drawing>
              <wp:anchor distT="0" distB="0" distL="114300" distR="114300" simplePos="0" relativeHeight="251674624" behindDoc="0" locked="0" layoutInCell="1" allowOverlap="1" wp14:anchorId="7F5A5E78" wp14:editId="48E72AB6">
                <wp:simplePos x="0" y="0"/>
                <wp:positionH relativeFrom="column">
                  <wp:posOffset>3030220</wp:posOffset>
                </wp:positionH>
                <wp:positionV relativeFrom="paragraph">
                  <wp:posOffset>3715385</wp:posOffset>
                </wp:positionV>
                <wp:extent cx="280797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807970" cy="635"/>
                        </a:xfrm>
                        <a:prstGeom prst="rect">
                          <a:avLst/>
                        </a:prstGeom>
                        <a:solidFill>
                          <a:prstClr val="white"/>
                        </a:solidFill>
                        <a:ln>
                          <a:noFill/>
                        </a:ln>
                      </wps:spPr>
                      <wps:txbx>
                        <w:txbxContent>
                          <w:p w:rsidR="00453EB6" w:rsidRPr="0008508F" w:rsidRDefault="00453EB6" w:rsidP="00453EB6">
                            <w:pPr>
                              <w:pStyle w:val="Caption"/>
                              <w:jc w:val="center"/>
                              <w:rPr>
                                <w:noProof/>
                                <w:sz w:val="24"/>
                                <w:szCs w:val="24"/>
                              </w:rPr>
                            </w:pPr>
                            <w:r>
                              <w:t>My mom in 201</w:t>
                            </w:r>
                            <w:r w:rsidR="006401A5">
                              <w:t>6</w:t>
                            </w:r>
                            <w:r>
                              <w:t xml:space="preserve"> as the Children’s Librarian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A5E78" id="Text Box 16" o:spid="_x0000_s1031" type="#_x0000_t202" style="position:absolute;left:0;text-align:left;margin-left:238.6pt;margin-top:292.55pt;width:221.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lELQIAAGYEAAAOAAAAZHJzL2Uyb0RvYy54bWysVMFu2zAMvQ/YPwi6L04yLG2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m7GmRUN&#10;abRVXWCfoWPkovq0zucE2zgCho78hB38npwx7a7CJn4pIUZxqvTpUt3IJsk5vR3f3N1QSFJs9vF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" stroked="f">
                <v:textbox style="mso-fit-shape-to-text:t" inset="0,0,0,0">
                  <w:txbxContent>
                    <w:p w:rsidR="00453EB6" w:rsidRPr="0008508F" w:rsidRDefault="00453EB6" w:rsidP="00453EB6">
                      <w:pPr>
                        <w:pStyle w:val="Caption"/>
                        <w:jc w:val="center"/>
                        <w:rPr>
                          <w:noProof/>
                          <w:sz w:val="24"/>
                          <w:szCs w:val="24"/>
                        </w:rPr>
                      </w:pPr>
                      <w:r>
                        <w:t>My mom in 201</w:t>
                      </w:r>
                      <w:r w:rsidR="006401A5">
                        <w:t>6</w:t>
                      </w:r>
                      <w:r>
                        <w:t xml:space="preserve"> as the Children’s Librarian</w:t>
                      </w:r>
                    </w:p>
                  </w:txbxContent>
                </v:textbox>
                <w10:wrap type="square"/>
              </v:shape>
            </w:pict>
          </mc:Fallback>
        </mc:AlternateContent>
      </w:r>
      <w:r w:rsidR="006401A5">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649605</wp:posOffset>
            </wp:positionV>
            <wp:extent cx="3048000" cy="3048000"/>
            <wp:effectExtent l="0" t="0" r="0" b="0"/>
            <wp:wrapSquare wrapText="bothSides"/>
            <wp:docPr id="25" name="Picture 25" descr="Image may contain: 1 person, smiling, standing an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may contain: 1 person, smiling, standing and h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anchor>
        </w:drawing>
      </w:r>
      <w:r w:rsidR="00EC326F" w:rsidRPr="009E5F3E">
        <w:t>One thing people never tell you about living in an old house are the sounds that the house makes as it fights gravity to stay upright.  But to a boy who had just crossed into double digits and still slept with his ninja turtles’ blanket, I couldn’t help but shake the feeling that the house was losing the struggle.</w:t>
      </w:r>
      <w:r w:rsidR="00424497">
        <w:t xml:space="preserve">  In the endless darkness the room engulfed you in, you could be forgiven for mistaking the </w:t>
      </w:r>
      <w:r>
        <w:t>creaking</w:t>
      </w:r>
      <w:r w:rsidR="00424497">
        <w:t xml:space="preserve"> of the ancient structure for skeletons standing at attention, just waiting for the order to add you to their ranks.  Being as tough as I </w:t>
      </w:r>
      <w:r>
        <w:t>was and</w:t>
      </w:r>
      <w:r w:rsidR="00424497">
        <w:t xml:space="preserve"> knowing the ninja turtles would doubtless come to my aid in a pinch, I would never have thought that.  But just so you know, if I did I should be forgiven. </w:t>
      </w:r>
    </w:p>
    <w:p w:rsidR="00EC326F" w:rsidRPr="009E5F3E" w:rsidRDefault="00424497" w:rsidP="00EC326F">
      <w:r>
        <w:t>A</w:t>
      </w:r>
      <w:r w:rsidR="000A5F4E">
        <w:t xml:space="preserve">s </w:t>
      </w:r>
      <w:r>
        <w:t xml:space="preserve">we continued to familiarize ourselves with the labyrinth </w:t>
      </w:r>
      <w:r w:rsidR="000A5F4E">
        <w:t xml:space="preserve">we had entered our minotaur loomed.  </w:t>
      </w:r>
      <w:r>
        <w:t>Like an hourglass,</w:t>
      </w:r>
      <w:r w:rsidRPr="009E5F3E">
        <w:t xml:space="preserve"> daylight </w:t>
      </w:r>
      <w:r>
        <w:t xml:space="preserve">was </w:t>
      </w:r>
      <w:r w:rsidRPr="009E5F3E">
        <w:t>drain</w:t>
      </w:r>
      <w:r>
        <w:t>ing</w:t>
      </w:r>
      <w:r w:rsidRPr="009E5F3E">
        <w:t xml:space="preserve"> from the sky</w:t>
      </w:r>
      <w:r>
        <w:t xml:space="preserve"> and my courage was racing to </w:t>
      </w:r>
      <w:r>
        <w:lastRenderedPageBreak/>
        <w:t xml:space="preserve">keep up with </w:t>
      </w:r>
      <w:r>
        <w:t>it.</w:t>
      </w:r>
      <w:r w:rsidRPr="009E5F3E">
        <w:t xml:space="preserve">  </w:t>
      </w:r>
      <w:r w:rsidR="006401A5" w:rsidRPr="006401A5">
        <w:t xml:space="preserve"> </w:t>
      </w:r>
      <w:r w:rsidR="00EC326F" w:rsidRPr="009E5F3E">
        <w:t>So</w:t>
      </w:r>
      <w:r w:rsidR="000A5F4E">
        <w:t>,</w:t>
      </w:r>
      <w:r w:rsidR="00EC326F" w:rsidRPr="009E5F3E">
        <w:t xml:space="preserve"> when my mom asked me if I wanted her to sleep with me downstairs for the first night, it presented a serious moral crossroad.  Do I risk people finding out that my mom slept with me because I was afraid of the dark?  Or do I risk a house cave in as I defend myself from hordes if ravenous insects </w:t>
      </w:r>
      <w:r w:rsidR="000A5F4E">
        <w:t xml:space="preserve">and warrior skeletons </w:t>
      </w:r>
      <w:r w:rsidR="00EC326F" w:rsidRPr="009E5F3E">
        <w:t xml:space="preserve">using the darkness as cover?  I considered only briefly before I heard a deep rumbling behind me and felt the </w:t>
      </w:r>
      <w:r w:rsidR="000A5F4E">
        <w:t>flicker</w:t>
      </w:r>
      <w:r w:rsidR="00EC326F" w:rsidRPr="009E5F3E">
        <w:t xml:space="preserve"> </w:t>
      </w:r>
      <w:r w:rsidR="000A5F4E">
        <w:t>of</w:t>
      </w:r>
      <w:r w:rsidR="00EC326F" w:rsidRPr="009E5F3E">
        <w:t xml:space="preserve"> flames</w:t>
      </w:r>
      <w:r w:rsidR="000A5F4E">
        <w:t xml:space="preserve"> on my back</w:t>
      </w:r>
      <w:r w:rsidR="00EC326F" w:rsidRPr="009E5F3E">
        <w:t xml:space="preserve">.  My eyes grew large as I looked at my mom in fear.  No matter how tough I was, I knew that I was no match for a dragon.  </w:t>
      </w:r>
    </w:p>
    <w:p w:rsidR="00EC326F" w:rsidRDefault="00EC326F" w:rsidP="00F6659E">
      <w:r w:rsidRPr="009E5F3E">
        <w:t>My mother, never one to stifle a laugh, raised her hand to cover her mouth.  She pointed behind me and said, “It’s just the heater, silly.”  Relieved that there wasn’t a mythical beast hiding in my new room, but deflated at my social miscue, I begrudgingly asked my mom to provide me with her company on what was sure to be a long night</w:t>
      </w:r>
      <w:r w:rsidR="000A5F4E">
        <w:t>….</w:t>
      </w:r>
      <w:r w:rsidRPr="009E5F3E">
        <w:t xml:space="preserve"> </w:t>
      </w:r>
    </w:p>
    <w:p w:rsidR="000A5F4E" w:rsidRDefault="000A5F4E" w:rsidP="00F6659E"/>
    <w:p w:rsidR="00B90F3B" w:rsidRDefault="006401A5" w:rsidP="00B90F3B">
      <w:r>
        <w:rPr>
          <w:noProof/>
        </w:rPr>
        <mc:AlternateContent>
          <mc:Choice Requires="wps">
            <w:drawing>
              <wp:anchor distT="0" distB="0" distL="114300" distR="114300" simplePos="0" relativeHeight="251681792" behindDoc="0" locked="0" layoutInCell="1" allowOverlap="1" wp14:anchorId="4C665135" wp14:editId="0C464369">
                <wp:simplePos x="0" y="0"/>
                <wp:positionH relativeFrom="column">
                  <wp:posOffset>2219325</wp:posOffset>
                </wp:positionH>
                <wp:positionV relativeFrom="paragraph">
                  <wp:posOffset>2327275</wp:posOffset>
                </wp:positionV>
                <wp:extent cx="351472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rsidR="006401A5" w:rsidRPr="00DF1685" w:rsidRDefault="006401A5" w:rsidP="006401A5">
                            <w:pPr>
                              <w:pStyle w:val="Caption"/>
                              <w:jc w:val="center"/>
                              <w:rPr>
                                <w:noProof/>
                                <w:sz w:val="24"/>
                                <w:szCs w:val="24"/>
                              </w:rPr>
                            </w:pPr>
                            <w:r>
                              <w:t>Don't let the puppy fool you, Ray’s very scary.  Don’t wake him!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5135" id="Text Box 23" o:spid="_x0000_s1032" type="#_x0000_t202" style="position:absolute;left:0;text-align:left;margin-left:174.75pt;margin-top:183.25pt;width:276.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98SMAIAAGY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" stroked="f">
                <v:textbox style="mso-fit-shape-to-text:t" inset="0,0,0,0">
                  <w:txbxContent>
                    <w:p w:rsidR="006401A5" w:rsidRPr="00DF1685" w:rsidRDefault="006401A5" w:rsidP="006401A5">
                      <w:pPr>
                        <w:pStyle w:val="Caption"/>
                        <w:jc w:val="center"/>
                        <w:rPr>
                          <w:noProof/>
                          <w:sz w:val="24"/>
                          <w:szCs w:val="24"/>
                        </w:rPr>
                      </w:pPr>
                      <w:r>
                        <w:t>Don't let the puppy fool you, Ray’s very scary.  Don’t wake him!</w:t>
                      </w:r>
                    </w:p>
                  </w:txbxContent>
                </v:textbox>
                <w10:wrap type="square"/>
              </v:shape>
            </w:pict>
          </mc:Fallback>
        </mc:AlternateContent>
      </w:r>
      <w:r w:rsidR="00646DD8">
        <w:rPr>
          <w:noProof/>
        </w:rPr>
        <w:drawing>
          <wp:anchor distT="0" distB="0" distL="114300" distR="114300" simplePos="0" relativeHeight="251679744" behindDoc="0" locked="0" layoutInCell="1" allowOverlap="1">
            <wp:simplePos x="0" y="0"/>
            <wp:positionH relativeFrom="margin">
              <wp:posOffset>2219325</wp:posOffset>
            </wp:positionH>
            <wp:positionV relativeFrom="paragraph">
              <wp:posOffset>169545</wp:posOffset>
            </wp:positionV>
            <wp:extent cx="3514725" cy="2100580"/>
            <wp:effectExtent l="0" t="0" r="9525" b="0"/>
            <wp:wrapSquare wrapText="bothSides"/>
            <wp:docPr id="21" name="Picture 2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photo description availabl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0299"/>
                    <a:stretch/>
                  </pic:blipFill>
                  <pic:spPr bwMode="auto">
                    <a:xfrm>
                      <a:off x="0" y="0"/>
                      <a:ext cx="3514725" cy="2100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59E">
        <w:t>As</w:t>
      </w:r>
      <w:r w:rsidR="000A5F4E">
        <w:t xml:space="preserve"> my inner child relives some of his past,</w:t>
      </w:r>
      <w:r w:rsidR="00F6659E">
        <w:t xml:space="preserve"> I can think of dozens of </w:t>
      </w:r>
      <w:r w:rsidR="00B90F3B">
        <w:t>stories</w:t>
      </w:r>
      <w:r w:rsidR="00F6659E">
        <w:t xml:space="preserve"> like this.  </w:t>
      </w:r>
      <w:r w:rsidR="00B90F3B">
        <w:t xml:space="preserve">For example, my step dad, Ray, </w:t>
      </w:r>
      <w:r w:rsidR="000A5F4E">
        <w:t xml:space="preserve">always </w:t>
      </w:r>
      <w:r w:rsidR="00B90F3B">
        <w:t>slept on the couch</w:t>
      </w:r>
      <w:r w:rsidR="000A5F4E">
        <w:t>.</w:t>
      </w:r>
      <w:r w:rsidR="00B90F3B">
        <w:t xml:space="preserve"> </w:t>
      </w:r>
      <w:r w:rsidR="000A5F4E">
        <w:t>T</w:t>
      </w:r>
      <w:r w:rsidR="00B90F3B">
        <w:t>o get to the one bathroom we’d have to sneak up the stair</w:t>
      </w:r>
      <w:r w:rsidR="000A5F4E">
        <w:t>s</w:t>
      </w:r>
      <w:r w:rsidR="00B90F3B">
        <w:t>, through the kitchen and past the slumbering man</w:t>
      </w:r>
      <w:r w:rsidR="000A5F4E">
        <w:t xml:space="preserve"> all in the dark</w:t>
      </w:r>
      <w:r w:rsidR="00B90F3B">
        <w:t xml:space="preserve">.  Stumbling anywhere would make enough noise to wake Ray up, and he </w:t>
      </w:r>
      <w:r w:rsidR="00B90F3B">
        <w:rPr>
          <w:b/>
        </w:rPr>
        <w:t>does not</w:t>
      </w:r>
      <w:r w:rsidR="00B90F3B">
        <w:t xml:space="preserve"> like being woken up at 3 A.M.  </w:t>
      </w:r>
      <w:r w:rsidR="000A5F4E">
        <w:t>You might say, “Why not hold it</w:t>
      </w:r>
      <w:r w:rsidR="00B90F3B">
        <w:t>?</w:t>
      </w:r>
      <w:r w:rsidR="000A5F4E">
        <w:t>”</w:t>
      </w:r>
      <w:r w:rsidR="00B90F3B">
        <w:t xml:space="preserve">  </w:t>
      </w:r>
      <w:r w:rsidR="000A5F4E">
        <w:t>Well w</w:t>
      </w:r>
      <w:r w:rsidR="00B90F3B">
        <w:t xml:space="preserve">e’d go to dollar tree and buy tons of candy and soda for the weekend of course!  How long can you hold in </w:t>
      </w:r>
      <w:r w:rsidR="00B64816" w:rsidRPr="00646DD8">
        <w:lastRenderedPageBreak/>
        <w:drawing>
          <wp:anchor distT="0" distB="0" distL="114300" distR="114300" simplePos="0" relativeHeight="251683840" behindDoc="0" locked="0" layoutInCell="1" allowOverlap="1" wp14:anchorId="0376001C">
            <wp:simplePos x="0" y="0"/>
            <wp:positionH relativeFrom="margin">
              <wp:align>right</wp:align>
            </wp:positionH>
            <wp:positionV relativeFrom="paragraph">
              <wp:posOffset>157480</wp:posOffset>
            </wp:positionV>
            <wp:extent cx="2095500" cy="1905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95500" cy="1905000"/>
                    </a:xfrm>
                    <a:prstGeom prst="rect">
                      <a:avLst/>
                    </a:prstGeom>
                  </pic:spPr>
                </pic:pic>
              </a:graphicData>
            </a:graphic>
          </wp:anchor>
        </w:drawing>
      </w:r>
      <w:r w:rsidR="00B90F3B">
        <w:t xml:space="preserve">the Mountain Dew before you </w:t>
      </w:r>
      <w:proofErr w:type="gramStart"/>
      <w:r w:rsidR="00B90F3B">
        <w:t>have to</w:t>
      </w:r>
      <w:proofErr w:type="gramEnd"/>
      <w:r w:rsidR="00B90F3B">
        <w:t xml:space="preserve"> go on the quest</w:t>
      </w:r>
      <w:r w:rsidR="000A5F4E">
        <w:t xml:space="preserve"> past the sleeping giant</w:t>
      </w:r>
      <w:r w:rsidR="00B90F3B">
        <w:t xml:space="preserve">?  Keep in mind the more you </w:t>
      </w:r>
      <w:proofErr w:type="gramStart"/>
      <w:r w:rsidR="000A5F4E">
        <w:t>have to</w:t>
      </w:r>
      <w:proofErr w:type="gramEnd"/>
      <w:r w:rsidR="00B90F3B">
        <w:t xml:space="preserve"> pee the harder it is to sneak!</w:t>
      </w:r>
    </w:p>
    <w:p w:rsidR="00F6659E" w:rsidRDefault="00B64816" w:rsidP="00F6659E">
      <w:r>
        <w:rPr>
          <w:noProof/>
        </w:rPr>
        <mc:AlternateContent>
          <mc:Choice Requires="wps">
            <w:drawing>
              <wp:anchor distT="0" distB="0" distL="114300" distR="114300" simplePos="0" relativeHeight="251688960" behindDoc="0" locked="0" layoutInCell="1" allowOverlap="1" wp14:anchorId="6779018C" wp14:editId="283D4256">
                <wp:simplePos x="0" y="0"/>
                <wp:positionH relativeFrom="column">
                  <wp:posOffset>3810000</wp:posOffset>
                </wp:positionH>
                <wp:positionV relativeFrom="paragraph">
                  <wp:posOffset>1075690</wp:posOffset>
                </wp:positionV>
                <wp:extent cx="20955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rsidR="00B64816" w:rsidRPr="000C6A5C" w:rsidRDefault="00B64816" w:rsidP="00B64816">
                            <w:pPr>
                              <w:pStyle w:val="Caption"/>
                              <w:jc w:val="center"/>
                              <w:rPr>
                                <w:noProof/>
                                <w:sz w:val="24"/>
                                <w:szCs w:val="24"/>
                              </w:rPr>
                            </w:pPr>
                            <w:r>
                              <w:t xml:space="preserve">Ray (Left), Me (Center), Mom (Right) at the coast </w:t>
                            </w:r>
                            <w:proofErr w:type="gramStart"/>
                            <w:r>
                              <w:t>a number of</w:t>
                            </w:r>
                            <w:proofErr w:type="gramEnd"/>
                            <w:r>
                              <w:t xml:space="preserve"> years ago.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9018C" id="Text Box 28" o:spid="_x0000_s1033" type="#_x0000_t202" style="position:absolute;left:0;text-align:left;margin-left:300pt;margin-top:84.7pt;width:1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" stroked="f">
                <v:textbox style="mso-fit-shape-to-text:t" inset="0,0,0,0">
                  <w:txbxContent>
                    <w:p w:rsidR="00B64816" w:rsidRPr="000C6A5C" w:rsidRDefault="00B64816" w:rsidP="00B64816">
                      <w:pPr>
                        <w:pStyle w:val="Caption"/>
                        <w:jc w:val="center"/>
                        <w:rPr>
                          <w:noProof/>
                          <w:sz w:val="24"/>
                          <w:szCs w:val="24"/>
                        </w:rPr>
                      </w:pPr>
                      <w:r>
                        <w:t xml:space="preserve">Ray (Left), Me (Center), Mom (Right) at the coast </w:t>
                      </w:r>
                      <w:proofErr w:type="gramStart"/>
                      <w:r>
                        <w:t>a number of</w:t>
                      </w:r>
                      <w:proofErr w:type="gramEnd"/>
                      <w:r>
                        <w:t xml:space="preserve"> years ago.</w:t>
                      </w:r>
                    </w:p>
                  </w:txbxContent>
                </v:textbox>
                <w10:wrap type="square"/>
              </v:shape>
            </w:pict>
          </mc:Fallback>
        </mc:AlternateContent>
      </w:r>
      <w:r w:rsidR="00F6659E">
        <w:t>Throwing up Papa Murphey’s all over the steps Christmas morning</w:t>
      </w:r>
      <w:r w:rsidR="00B90F3B">
        <w:t xml:space="preserve"> when I was 15</w:t>
      </w:r>
      <w:r w:rsidR="00F6659E">
        <w:t xml:space="preserve">?  That’s a great story!  </w:t>
      </w:r>
      <w:r w:rsidR="00646DD8">
        <w:t xml:space="preserve">Falling in love with audio books by listening to Hank the Cow dog?  Epic!  </w:t>
      </w:r>
      <w:r w:rsidR="00F6659E">
        <w:t xml:space="preserve">My adventures playing the </w:t>
      </w:r>
      <w:r w:rsidR="00B90F3B">
        <w:t>text-based</w:t>
      </w:r>
      <w:r w:rsidR="00F6659E">
        <w:t xml:space="preserve"> RPG</w:t>
      </w:r>
      <w:r w:rsidR="00B90F3B">
        <w:t xml:space="preserve"> MajorMud on dial-up?  Timeless!</w:t>
      </w:r>
    </w:p>
    <w:p w:rsidR="006401A5" w:rsidRPr="00EC326F" w:rsidRDefault="00B64816" w:rsidP="00B64816">
      <w:r w:rsidRPr="00943DE2">
        <w:drawing>
          <wp:anchor distT="0" distB="0" distL="114300" distR="114300" simplePos="0" relativeHeight="251684864" behindDoc="0" locked="0" layoutInCell="1" allowOverlap="1" wp14:anchorId="57075730">
            <wp:simplePos x="0" y="0"/>
            <wp:positionH relativeFrom="margin">
              <wp:align>left</wp:align>
            </wp:positionH>
            <wp:positionV relativeFrom="paragraph">
              <wp:posOffset>2383790</wp:posOffset>
            </wp:positionV>
            <wp:extent cx="5886450" cy="331089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6450" cy="3310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4343AB98" wp14:editId="161ACFCC">
                <wp:simplePos x="0" y="0"/>
                <wp:positionH relativeFrom="column">
                  <wp:posOffset>66675</wp:posOffset>
                </wp:positionH>
                <wp:positionV relativeFrom="paragraph">
                  <wp:posOffset>5835650</wp:posOffset>
                </wp:positionV>
                <wp:extent cx="59436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43DE2" w:rsidRPr="006B1677" w:rsidRDefault="00943DE2" w:rsidP="00943DE2">
                            <w:pPr>
                              <w:pStyle w:val="Caption"/>
                              <w:jc w:val="center"/>
                              <w:rPr>
                                <w:sz w:val="24"/>
                                <w:szCs w:val="24"/>
                              </w:rPr>
                            </w:pPr>
                            <w:r>
                              <w:t>The house in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3AB98" id="Text Box 27" o:spid="_x0000_s1034" type="#_x0000_t202" style="position:absolute;left:0;text-align:left;margin-left:5.25pt;margin-top:459.5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s0yMAIAAGY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" stroked="f">
                <v:textbox style="mso-fit-shape-to-text:t" inset="0,0,0,0">
                  <w:txbxContent>
                    <w:p w:rsidR="00943DE2" w:rsidRPr="006B1677" w:rsidRDefault="00943DE2" w:rsidP="00943DE2">
                      <w:pPr>
                        <w:pStyle w:val="Caption"/>
                        <w:jc w:val="center"/>
                        <w:rPr>
                          <w:sz w:val="24"/>
                          <w:szCs w:val="24"/>
                        </w:rPr>
                      </w:pPr>
                      <w:r>
                        <w:t>The house in 2019.</w:t>
                      </w:r>
                    </w:p>
                  </w:txbxContent>
                </v:textbox>
                <w10:wrap type="square"/>
              </v:shape>
            </w:pict>
          </mc:Fallback>
        </mc:AlternateContent>
      </w:r>
      <w:r w:rsidR="00793723">
        <w:t xml:space="preserve">What my pre-pubescent </w:t>
      </w:r>
      <w:r w:rsidR="000A5F4E">
        <w:t xml:space="preserve">self-missed by always looking forward is that the adventure is happening in the only place he wasn’t looking; The </w:t>
      </w:r>
      <w:r w:rsidR="00943DE2">
        <w:t>present.</w:t>
      </w:r>
      <w:r w:rsidR="00793723">
        <w:t xml:space="preserve"> </w:t>
      </w:r>
      <w:r w:rsidR="00943DE2">
        <w:t>Don’t be afraid to let child inside play, even if it’s just in your memories.</w:t>
      </w:r>
      <w:r w:rsidR="00646DD8">
        <w:t xml:space="preserve"> </w:t>
      </w:r>
      <w:r w:rsidR="00943DE2">
        <w:t>For mine that</w:t>
      </w:r>
      <w:r w:rsidR="00646DD8">
        <w:t xml:space="preserve"> basement</w:t>
      </w:r>
      <w:r w:rsidR="00943DE2">
        <w:t xml:space="preserve"> is like Disneyworld</w:t>
      </w:r>
      <w:r w:rsidR="00646DD8">
        <w:t>.</w:t>
      </w:r>
      <w:r w:rsidR="00793723">
        <w:t xml:space="preserve">  Seeing it again after it was remodeled broke my heart</w:t>
      </w:r>
      <w:r w:rsidR="00943DE2">
        <w:t>, but change is the undeniable nature of the universe</w:t>
      </w:r>
      <w:r w:rsidR="00793723">
        <w:t xml:space="preserve">.  If life is a battlefield, the basement will always be my fallen brother in arms.  </w:t>
      </w:r>
      <w:r w:rsidR="00646DD8">
        <w:t xml:space="preserve">What better way to honor my lost companion than to </w:t>
      </w:r>
      <w:r w:rsidR="00943DE2">
        <w:t>relive those memories that would otherwise be forgotten?</w:t>
      </w:r>
      <w:r w:rsidR="00646DD8" w:rsidRPr="00646DD8">
        <w:t xml:space="preserve"> </w:t>
      </w:r>
    </w:p>
    <w:sectPr w:rsidR="006401A5" w:rsidRPr="00EC326F">
      <w:head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595B" w:rsidRDefault="0069595B">
      <w:pPr>
        <w:spacing w:line="240" w:lineRule="auto"/>
      </w:pPr>
      <w:r>
        <w:separator/>
      </w:r>
    </w:p>
  </w:endnote>
  <w:endnote w:type="continuationSeparator" w:id="0">
    <w:p w:rsidR="0069595B" w:rsidRDefault="006959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595B" w:rsidRDefault="0069595B">
      <w:pPr>
        <w:spacing w:line="240" w:lineRule="auto"/>
      </w:pPr>
      <w:r>
        <w:separator/>
      </w:r>
    </w:p>
  </w:footnote>
  <w:footnote w:type="continuationSeparator" w:id="0">
    <w:p w:rsidR="0069595B" w:rsidRDefault="006959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4DD" w:rsidRDefault="00646DD8" w:rsidP="00646DD8">
    <w:pPr>
      <w:pStyle w:val="Header"/>
    </w:pPr>
    <w:r>
      <w:t>Jeffery</w:t>
    </w:r>
    <w:r w:rsidR="00691EC1">
      <w:t xml:space="preserve"> </w:t>
    </w:r>
    <w:r w:rsidR="00691EC1">
      <w:fldChar w:fldCharType="begin"/>
    </w:r>
    <w:r w:rsidR="00691EC1">
      <w:instrText xml:space="preserve"> PAGE   \* MERGEFORMAT </w:instrText>
    </w:r>
    <w:r w:rsidR="00691EC1">
      <w:fldChar w:fldCharType="separate"/>
    </w:r>
    <w:r w:rsidR="00F9444C">
      <w:rPr>
        <w:noProof/>
      </w:rPr>
      <w:t>2</w:t>
    </w:r>
    <w:r w:rsidR="00691EC1">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4DD" w:rsidRDefault="00EC326F">
    <w:pPr>
      <w:pStyle w:val="Header"/>
    </w:pPr>
    <w:r>
      <w:t>Jeffery</w:t>
    </w:r>
    <w:r w:rsidR="00B13D1B">
      <w:t xml:space="preserve"> </w:t>
    </w:r>
    <w:r w:rsidR="00691EC1">
      <w:fldChar w:fldCharType="begin"/>
    </w:r>
    <w:r w:rsidR="00691EC1">
      <w:instrText xml:space="preserve"> PAGE   \* MERGEFORMAT </w:instrText>
    </w:r>
    <w:r w:rsidR="00691EC1">
      <w:fldChar w:fldCharType="separate"/>
    </w:r>
    <w:r w:rsidR="00F9444C">
      <w:rPr>
        <w:noProof/>
      </w:rPr>
      <w:t>1</w:t>
    </w:r>
    <w:r w:rsidR="00691EC1">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35BAA"/>
    <w:multiLevelType w:val="multilevel"/>
    <w:tmpl w:val="82986EB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A7072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B07618"/>
    <w:multiLevelType w:val="multilevel"/>
    <w:tmpl w:val="A3C8CF7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E4A6A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9BD0CE8"/>
    <w:multiLevelType w:val="multilevel"/>
    <w:tmpl w:val="D050418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4C54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B1B5787"/>
    <w:multiLevelType w:val="multilevel"/>
    <w:tmpl w:val="4572ABF8"/>
    <w:numStyleLink w:val="MLAOutline"/>
  </w:abstractNum>
  <w:abstractNum w:abstractNumId="19" w15:restartNumberingAfterBreak="0">
    <w:nsid w:val="5F2B2DE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AAF03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392C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7"/>
  </w:num>
  <w:num w:numId="13">
    <w:abstractNumId w:val="18"/>
  </w:num>
  <w:num w:numId="14">
    <w:abstractNumId w:val="14"/>
  </w:num>
  <w:num w:numId="15">
    <w:abstractNumId w:val="20"/>
  </w:num>
  <w:num w:numId="16">
    <w:abstractNumId w:val="16"/>
  </w:num>
  <w:num w:numId="17">
    <w:abstractNumId w:val="11"/>
  </w:num>
  <w:num w:numId="18">
    <w:abstractNumId w:val="10"/>
  </w:num>
  <w:num w:numId="19">
    <w:abstractNumId w:val="15"/>
  </w:num>
  <w:num w:numId="20">
    <w:abstractNumId w:val="21"/>
  </w:num>
  <w:num w:numId="21">
    <w:abstractNumId w:val="1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26F"/>
    <w:rsid w:val="00040CBB"/>
    <w:rsid w:val="000A5F4E"/>
    <w:rsid w:val="000B78C8"/>
    <w:rsid w:val="001463B2"/>
    <w:rsid w:val="0019308E"/>
    <w:rsid w:val="001F62C0"/>
    <w:rsid w:val="00245E02"/>
    <w:rsid w:val="002E1994"/>
    <w:rsid w:val="00352DA2"/>
    <w:rsid w:val="00353B66"/>
    <w:rsid w:val="003C1A24"/>
    <w:rsid w:val="00424497"/>
    <w:rsid w:val="00453DFE"/>
    <w:rsid w:val="00453EB6"/>
    <w:rsid w:val="004A2675"/>
    <w:rsid w:val="004F7139"/>
    <w:rsid w:val="00515D6F"/>
    <w:rsid w:val="0056321A"/>
    <w:rsid w:val="00577D74"/>
    <w:rsid w:val="006401A5"/>
    <w:rsid w:val="00646DD8"/>
    <w:rsid w:val="00691EC1"/>
    <w:rsid w:val="0069595B"/>
    <w:rsid w:val="0079207B"/>
    <w:rsid w:val="00793723"/>
    <w:rsid w:val="007C53FB"/>
    <w:rsid w:val="0080445A"/>
    <w:rsid w:val="008B7D18"/>
    <w:rsid w:val="008F1F97"/>
    <w:rsid w:val="008F4052"/>
    <w:rsid w:val="00943DE2"/>
    <w:rsid w:val="009821F7"/>
    <w:rsid w:val="009D4EB3"/>
    <w:rsid w:val="00B13D1B"/>
    <w:rsid w:val="00B64816"/>
    <w:rsid w:val="00B818DF"/>
    <w:rsid w:val="00B90F3B"/>
    <w:rsid w:val="00D52117"/>
    <w:rsid w:val="00D672C2"/>
    <w:rsid w:val="00DB0D39"/>
    <w:rsid w:val="00E14005"/>
    <w:rsid w:val="00E614DD"/>
    <w:rsid w:val="00E95ABE"/>
    <w:rsid w:val="00EA03F2"/>
    <w:rsid w:val="00EC326F"/>
    <w:rsid w:val="00F6659E"/>
    <w:rsid w:val="00F94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AD635A"/>
  <w15:chartTrackingRefBased/>
  <w15:docId w15:val="{89A0393F-463A-4E15-BE12-69F168D19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444C"/>
    <w:pPr>
      <w:suppressAutoHyphens/>
    </w:pPr>
  </w:style>
  <w:style w:type="paragraph" w:styleId="Heading1">
    <w:name w:val="heading 1"/>
    <w:basedOn w:val="Normal"/>
    <w:next w:val="Normal"/>
    <w:link w:val="Heading1Char"/>
    <w:uiPriority w:val="9"/>
    <w:qFormat/>
    <w:rsid w:val="000B78C8"/>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0B78C8"/>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0B78C8"/>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B78C8"/>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0B78C8"/>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B78C8"/>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B78C8"/>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0B78C8"/>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0B78C8"/>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040CBB"/>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40CBB"/>
    <w:rPr>
      <w:rFonts w:ascii="Segoe UI" w:hAnsi="Segoe UI" w:cs="Segoe UI"/>
      <w:sz w:val="22"/>
      <w:szCs w:val="18"/>
    </w:rPr>
  </w:style>
  <w:style w:type="paragraph" w:styleId="Bibliography">
    <w:name w:val="Bibliography"/>
    <w:basedOn w:val="Normal"/>
    <w:next w:val="Normal"/>
    <w:uiPriority w:val="8"/>
    <w:unhideWhenUsed/>
    <w:qFormat/>
    <w:pPr>
      <w:ind w:left="720" w:hanging="720"/>
    </w:pPr>
  </w:style>
  <w:style w:type="paragraph" w:styleId="BlockText">
    <w:name w:val="Block Text"/>
    <w:basedOn w:val="Normal"/>
    <w:uiPriority w:val="99"/>
    <w:semiHidden/>
    <w:unhideWhenUsed/>
    <w:rsid w:val="00B818DF"/>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040CBB"/>
    <w:pPr>
      <w:spacing w:after="120"/>
      <w:ind w:firstLine="0"/>
    </w:pPr>
    <w:rPr>
      <w:sz w:val="22"/>
      <w:szCs w:val="16"/>
    </w:rPr>
  </w:style>
  <w:style w:type="character" w:customStyle="1" w:styleId="BodyText3Char">
    <w:name w:val="Body Text 3 Char"/>
    <w:basedOn w:val="DefaultParagraphFont"/>
    <w:link w:val="BodyText3"/>
    <w:uiPriority w:val="99"/>
    <w:semiHidden/>
    <w:rsid w:val="00040CBB"/>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040CBB"/>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040CBB"/>
    <w:rPr>
      <w:sz w:val="22"/>
      <w:szCs w:val="16"/>
    </w:rPr>
  </w:style>
  <w:style w:type="paragraph" w:styleId="Caption">
    <w:name w:val="caption"/>
    <w:basedOn w:val="Normal"/>
    <w:next w:val="Normal"/>
    <w:uiPriority w:val="35"/>
    <w:unhideWhenUsed/>
    <w:qFormat/>
    <w:rsid w:val="00245E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040CBB"/>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040CBB"/>
    <w:rPr>
      <w:sz w:val="22"/>
      <w:szCs w:val="20"/>
    </w:rPr>
  </w:style>
  <w:style w:type="paragraph" w:styleId="CommentSubject">
    <w:name w:val="annotation subject"/>
    <w:basedOn w:val="CommentText"/>
    <w:next w:val="CommentText"/>
    <w:link w:val="CommentSubjectChar"/>
    <w:uiPriority w:val="99"/>
    <w:semiHidden/>
    <w:unhideWhenUsed/>
    <w:rsid w:val="00040CBB"/>
    <w:rPr>
      <w:b/>
      <w:bCs/>
    </w:rPr>
  </w:style>
  <w:style w:type="character" w:customStyle="1" w:styleId="CommentSubjectChar">
    <w:name w:val="Comment Subject Char"/>
    <w:basedOn w:val="CommentTextChar"/>
    <w:link w:val="CommentSubject"/>
    <w:uiPriority w:val="99"/>
    <w:semiHidden/>
    <w:rsid w:val="00040CBB"/>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040CBB"/>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40CBB"/>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040CBB"/>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4"/>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040CBB"/>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040CBB"/>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040CBB"/>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040CBB"/>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040CBB"/>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040CBB"/>
    <w:rPr>
      <w:rFonts w:ascii="Consolas" w:hAnsi="Consolas" w:cs="Consolas"/>
      <w:sz w:val="22"/>
      <w:szCs w:val="21"/>
    </w:rPr>
  </w:style>
  <w:style w:type="paragraph" w:styleId="Quote">
    <w:name w:val="Quote"/>
    <w:basedOn w:val="Normal"/>
    <w:next w:val="Normal"/>
    <w:link w:val="QuoteChar"/>
    <w:uiPriority w:val="3"/>
    <w:qFormat/>
    <w:pPr>
      <w:ind w:left="1440" w:firstLine="0"/>
    </w:pPr>
  </w:style>
  <w:style w:type="character" w:customStyle="1" w:styleId="QuoteChar">
    <w:name w:val="Quote Char"/>
    <w:basedOn w:val="DefaultParagraphFont"/>
    <w:link w:val="Quote"/>
    <w:uiPriority w:val="3"/>
    <w:rsid w:val="004A267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1"/>
    <w:qFormat/>
    <w:rsid w:val="001463B2"/>
    <w:pPr>
      <w:ind w:firstLine="0"/>
      <w:jc w:val="center"/>
    </w:pPr>
    <w:rPr>
      <w:rFonts w:asciiTheme="majorHAnsi" w:eastAsiaTheme="majorEastAsia" w:hAnsiTheme="majorHAnsi" w:cstheme="majorBidi"/>
      <w:kern w:val="28"/>
    </w:rPr>
  </w:style>
  <w:style w:type="character" w:customStyle="1" w:styleId="TitleChar">
    <w:name w:val="Title Char"/>
    <w:basedOn w:val="DefaultParagraphFont"/>
    <w:link w:val="Title"/>
    <w:uiPriority w:val="1"/>
    <w:rsid w:val="001463B2"/>
    <w:rPr>
      <w:rFonts w:asciiTheme="majorHAnsi" w:eastAsiaTheme="majorEastAsia" w:hAnsiTheme="majorHAnsi" w:cstheme="majorBidi"/>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B818DF"/>
    <w:rPr>
      <w:color w:val="595959" w:themeColor="text1" w:themeTint="A6"/>
    </w:rPr>
  </w:style>
  <w:style w:type="character" w:styleId="Emphasis">
    <w:name w:val="Emphasis"/>
    <w:basedOn w:val="DefaultParagraphFont"/>
    <w:uiPriority w:val="8"/>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5"/>
    <w:qFormat/>
    <w:pPr>
      <w:spacing w:before="240"/>
    </w:pPr>
  </w:style>
  <w:style w:type="paragraph" w:customStyle="1" w:styleId="TableNote">
    <w:name w:val="Table Note"/>
    <w:basedOn w:val="Normal"/>
    <w:uiPriority w:val="6"/>
    <w:qFormat/>
    <w:pPr>
      <w:numPr>
        <w:numId w:val="11"/>
      </w:numPr>
    </w:pPr>
  </w:style>
  <w:style w:type="paragraph" w:customStyle="1" w:styleId="SectionTitle">
    <w:name w:val="Section Title"/>
    <w:basedOn w:val="Normal"/>
    <w:next w:val="Normal"/>
    <w:uiPriority w:val="7"/>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rsid w:val="001463B2"/>
    <w:pPr>
      <w:spacing w:line="240" w:lineRule="auto"/>
    </w:pPr>
  </w:style>
  <w:style w:type="character" w:customStyle="1" w:styleId="FooterChar">
    <w:name w:val="Footer Char"/>
    <w:basedOn w:val="DefaultParagraphFont"/>
    <w:link w:val="Footer"/>
    <w:uiPriority w:val="99"/>
    <w:rsid w:val="001463B2"/>
  </w:style>
  <w:style w:type="character" w:styleId="IntenseEmphasis">
    <w:name w:val="Intense Emphasis"/>
    <w:basedOn w:val="DefaultParagraphFont"/>
    <w:uiPriority w:val="21"/>
    <w:semiHidden/>
    <w:unhideWhenUsed/>
    <w:qFormat/>
    <w:rsid w:val="004F7139"/>
    <w:rPr>
      <w:i/>
      <w:iCs/>
      <w:color w:val="595959" w:themeColor="text1" w:themeTint="A6"/>
    </w:rPr>
  </w:style>
  <w:style w:type="paragraph" w:styleId="IntenseQuote">
    <w:name w:val="Intense Quote"/>
    <w:basedOn w:val="Normal"/>
    <w:next w:val="Normal"/>
    <w:link w:val="IntenseQuoteChar"/>
    <w:uiPriority w:val="30"/>
    <w:semiHidden/>
    <w:unhideWhenUsed/>
    <w:qFormat/>
    <w:rsid w:val="004F7139"/>
    <w:pPr>
      <w:pBdr>
        <w:top w:val="single" w:sz="4" w:space="10" w:color="595959" w:themeColor="text1" w:themeTint="A6"/>
        <w:bottom w:val="single" w:sz="4" w:space="10" w:color="595959" w:themeColor="text1" w:themeTint="A6"/>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semiHidden/>
    <w:rsid w:val="004F7139"/>
    <w:rPr>
      <w:i/>
      <w:iCs/>
      <w:color w:val="595959" w:themeColor="text1" w:themeTint="A6"/>
    </w:rPr>
  </w:style>
  <w:style w:type="character" w:styleId="IntenseReference">
    <w:name w:val="Intense Reference"/>
    <w:basedOn w:val="DefaultParagraphFont"/>
    <w:uiPriority w:val="32"/>
    <w:semiHidden/>
    <w:unhideWhenUsed/>
    <w:qFormat/>
    <w:rsid w:val="004F7139"/>
    <w:rPr>
      <w:b/>
      <w:bCs/>
      <w:smallCaps/>
      <w:color w:val="595959" w:themeColor="text1" w:themeTint="A6"/>
      <w:spacing w:val="5"/>
    </w:rPr>
  </w:style>
  <w:style w:type="character" w:styleId="FollowedHyperlink">
    <w:name w:val="FollowedHyperlink"/>
    <w:basedOn w:val="DefaultParagraphFont"/>
    <w:uiPriority w:val="99"/>
    <w:semiHidden/>
    <w:unhideWhenUsed/>
    <w:rsid w:val="00B818DF"/>
    <w:rPr>
      <w:color w:val="595959" w:themeColor="text1" w:themeTint="A6"/>
      <w:u w:val="single"/>
    </w:rPr>
  </w:style>
  <w:style w:type="character" w:styleId="CommentReference">
    <w:name w:val="annotation reference"/>
    <w:basedOn w:val="DefaultParagraphFont"/>
    <w:uiPriority w:val="99"/>
    <w:semiHidden/>
    <w:unhideWhenUsed/>
    <w:rsid w:val="007C53FB"/>
    <w:rPr>
      <w:sz w:val="22"/>
      <w:szCs w:val="16"/>
    </w:rPr>
  </w:style>
  <w:style w:type="character" w:styleId="HTMLCode">
    <w:name w:val="HTML Code"/>
    <w:basedOn w:val="DefaultParagraphFont"/>
    <w:uiPriority w:val="99"/>
    <w:semiHidden/>
    <w:unhideWhenUsed/>
    <w:rsid w:val="00040CBB"/>
    <w:rPr>
      <w:rFonts w:ascii="Consolas" w:hAnsi="Consolas"/>
      <w:sz w:val="22"/>
      <w:szCs w:val="20"/>
    </w:rPr>
  </w:style>
  <w:style w:type="character" w:styleId="HTMLKeyboard">
    <w:name w:val="HTML Keyboard"/>
    <w:basedOn w:val="DefaultParagraphFont"/>
    <w:uiPriority w:val="99"/>
    <w:semiHidden/>
    <w:unhideWhenUsed/>
    <w:rsid w:val="00040CBB"/>
    <w:rPr>
      <w:rFonts w:ascii="Consolas" w:hAnsi="Consolas"/>
      <w:sz w:val="22"/>
      <w:szCs w:val="20"/>
    </w:rPr>
  </w:style>
  <w:style w:type="character" w:styleId="HTMLTypewriter">
    <w:name w:val="HTML Typewriter"/>
    <w:basedOn w:val="DefaultParagraphFont"/>
    <w:uiPriority w:val="99"/>
    <w:semiHidden/>
    <w:unhideWhenUsed/>
    <w:rsid w:val="00040CBB"/>
    <w:rPr>
      <w:rFonts w:ascii="Consolas" w:hAnsi="Consolas"/>
      <w:sz w:val="22"/>
      <w:szCs w:val="20"/>
    </w:rPr>
  </w:style>
  <w:style w:type="character" w:styleId="Hyperlink">
    <w:name w:val="Hyperlink"/>
    <w:basedOn w:val="DefaultParagraphFont"/>
    <w:uiPriority w:val="99"/>
    <w:unhideWhenUsed/>
    <w:rsid w:val="00EC326F"/>
    <w:rPr>
      <w:color w:val="5F5F5F" w:themeColor="hyperlink"/>
      <w:u w:val="single"/>
    </w:rPr>
  </w:style>
  <w:style w:type="character" w:styleId="UnresolvedMention">
    <w:name w:val="Unresolved Mention"/>
    <w:basedOn w:val="DefaultParagraphFont"/>
    <w:uiPriority w:val="99"/>
    <w:semiHidden/>
    <w:unhideWhenUsed/>
    <w:rsid w:val="00EC32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8774060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64321403">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89036087">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9558046">
      <w:bodyDiv w:val="1"/>
      <w:marLeft w:val="0"/>
      <w:marRight w:val="0"/>
      <w:marTop w:val="0"/>
      <w:marBottom w:val="0"/>
      <w:divBdr>
        <w:top w:val="none" w:sz="0" w:space="0" w:color="auto"/>
        <w:left w:val="none" w:sz="0" w:space="0" w:color="auto"/>
        <w:bottom w:val="none" w:sz="0" w:space="0" w:color="auto"/>
        <w:right w:val="none" w:sz="0" w:space="0" w:color="auto"/>
      </w:divBdr>
    </w:div>
    <w:div w:id="201742161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oy\AppData\Roaming\Microsoft\Templates\MLA%20style%20paper.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MLA style paper</Template>
  <TotalTime>966</TotalTime>
  <Pages>7</Pages>
  <Words>1309</Words>
  <Characters>7466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Jeffery</dc:creator>
  <cp:keywords/>
  <dc:description/>
  <cp:lastModifiedBy>Troy Jeffery</cp:lastModifiedBy>
  <cp:revision>5</cp:revision>
  <cp:lastPrinted>2019-04-12T09:47:00Z</cp:lastPrinted>
  <dcterms:created xsi:type="dcterms:W3CDTF">2019-04-12T08:01:00Z</dcterms:created>
  <dcterms:modified xsi:type="dcterms:W3CDTF">2019-04-13T11:20:00Z</dcterms:modified>
  <cp:version/>
</cp:coreProperties>
</file>